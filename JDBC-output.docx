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64A992" w14:textId="77777777" w:rsidR="00A97514" w:rsidRDefault="00A97514" w:rsidP="00A97514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73CA19F5" w14:textId="77777777" w:rsidR="00A97514" w:rsidRDefault="00A32248" w:rsidP="00A32248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>1.)</w:t>
      </w:r>
    </w:p>
    <w:p w14:paraId="2B52B6A1" w14:textId="77777777" w:rsidR="00A97514" w:rsidRDefault="00A32248" w:rsidP="008B6E83">
      <w:pPr>
        <w:pStyle w:val="DaveTitle"/>
        <w:spacing w:after="120"/>
        <w:rPr>
          <w:rFonts w:asciiTheme="minorBidi" w:hAnsiTheme="minorBidi"/>
          <w:sz w:val="20"/>
          <w:szCs w:val="20"/>
        </w:rPr>
      </w:pPr>
      <w:r w:rsidRPr="00A32248"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601B0188" wp14:editId="0716A510">
            <wp:extent cx="5766435" cy="36584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3364" cy="366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0440" w14:textId="77777777" w:rsidR="00A32248" w:rsidRDefault="00A32248" w:rsidP="00A32248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>2.</w:t>
      </w:r>
      <w:r w:rsidR="000F3E04">
        <w:rPr>
          <w:rFonts w:asciiTheme="minorBidi" w:hAnsiTheme="minorBidi"/>
          <w:sz w:val="20"/>
          <w:szCs w:val="20"/>
        </w:rPr>
        <w:t>)</w:t>
      </w:r>
    </w:p>
    <w:p w14:paraId="4FF0C2D9" w14:textId="77777777" w:rsidR="00A32248" w:rsidRDefault="00A32248" w:rsidP="00A32248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626FD021" w14:textId="77777777" w:rsidR="00A97514" w:rsidRDefault="000F3E04" w:rsidP="008B6E83">
      <w:pPr>
        <w:pStyle w:val="DaveTitle"/>
        <w:spacing w:after="120"/>
        <w:rPr>
          <w:rFonts w:asciiTheme="minorBidi" w:hAnsiTheme="minorBidi"/>
          <w:sz w:val="20"/>
          <w:szCs w:val="20"/>
        </w:rPr>
      </w:pPr>
      <w:r w:rsidRPr="000F3E04"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0AC70473" wp14:editId="100254A5">
            <wp:extent cx="6858000" cy="1323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5EE5" w14:textId="77777777" w:rsidR="000F3E04" w:rsidRDefault="000F3E04" w:rsidP="000F3E04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 xml:space="preserve">OTHER PUBLISHER DATA IS INCLUDED TO THE RIGHT OF PUBLISHE ADDRESS, IT JUST GOT CUT OUT IN THE IMAGE </w:t>
      </w:r>
    </w:p>
    <w:p w14:paraId="1B958063" w14:textId="77777777" w:rsidR="000F3E04" w:rsidRDefault="000F3E04" w:rsidP="000F3E04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516B1FEB" w14:textId="77777777" w:rsidR="00A97514" w:rsidRDefault="000F3E04" w:rsidP="000F3E04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>3.)</w:t>
      </w:r>
    </w:p>
    <w:p w14:paraId="15B45EEE" w14:textId="77777777" w:rsidR="00A97514" w:rsidRDefault="000F3E04" w:rsidP="008B6E83">
      <w:pPr>
        <w:pStyle w:val="DaveTitle"/>
        <w:spacing w:after="120"/>
        <w:rPr>
          <w:rFonts w:asciiTheme="minorBidi" w:hAnsiTheme="minorBidi"/>
          <w:sz w:val="20"/>
          <w:szCs w:val="20"/>
        </w:rPr>
      </w:pPr>
      <w:r w:rsidRPr="000F3E04"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4475FF81" wp14:editId="7DD7CF3A">
            <wp:extent cx="6858000" cy="1145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7ACC" w14:textId="77777777" w:rsidR="00A97514" w:rsidRDefault="00A97514" w:rsidP="008B6E83">
      <w:pPr>
        <w:pStyle w:val="DaveTitle"/>
        <w:spacing w:after="120"/>
        <w:rPr>
          <w:rFonts w:asciiTheme="minorBidi" w:hAnsiTheme="minorBidi"/>
          <w:sz w:val="20"/>
          <w:szCs w:val="20"/>
        </w:rPr>
      </w:pPr>
    </w:p>
    <w:p w14:paraId="7E35AFA2" w14:textId="77777777" w:rsidR="00A97514" w:rsidRDefault="00A97514" w:rsidP="000F3E04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4128D90C" w14:textId="77777777" w:rsidR="00F953A0" w:rsidRDefault="00F953A0" w:rsidP="000F3E04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6C9FDDA6" w14:textId="77777777" w:rsidR="000F3E04" w:rsidRDefault="000F3E04" w:rsidP="000F3E04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  <w:bookmarkStart w:id="0" w:name="_GoBack"/>
      <w:bookmarkEnd w:id="0"/>
      <w:r>
        <w:rPr>
          <w:rFonts w:asciiTheme="minorBidi" w:hAnsiTheme="minorBidi"/>
          <w:sz w:val="20"/>
          <w:szCs w:val="20"/>
        </w:rPr>
        <w:lastRenderedPageBreak/>
        <w:t xml:space="preserve">4.) </w:t>
      </w:r>
    </w:p>
    <w:p w14:paraId="4C0716A0" w14:textId="77777777" w:rsidR="00A97514" w:rsidRDefault="000F3E04" w:rsidP="008B6E83">
      <w:pPr>
        <w:pStyle w:val="DaveTitle"/>
        <w:spacing w:after="120"/>
        <w:rPr>
          <w:rFonts w:asciiTheme="minorBidi" w:hAnsiTheme="minorBidi"/>
          <w:sz w:val="20"/>
          <w:szCs w:val="20"/>
        </w:rPr>
      </w:pPr>
      <w:r w:rsidRPr="000F3E04"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5B35DC54" wp14:editId="3C5270E3">
            <wp:extent cx="6858000" cy="1310640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D290" w14:textId="77777777" w:rsidR="000F3E04" w:rsidRDefault="000F3E04" w:rsidP="000F3E04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 xml:space="preserve">OTHER  DATA IS INCLUDED TO THE RIGHT OF GROUPNAME , IT JUST GOT CUT OUT IN THE IMAGE </w:t>
      </w:r>
    </w:p>
    <w:p w14:paraId="45C9C15E" w14:textId="77777777" w:rsidR="000F3E04" w:rsidRDefault="000F3E04" w:rsidP="000F3E04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680C11EE" w14:textId="77777777" w:rsidR="000F3E04" w:rsidRDefault="000F3E04" w:rsidP="000F3E04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>5.)</w:t>
      </w:r>
    </w:p>
    <w:p w14:paraId="3218CF0C" w14:textId="77777777" w:rsidR="000F3E04" w:rsidRDefault="000F3E04" w:rsidP="000F3E04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  <w:r w:rsidRPr="000F3E04"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41C17D4C" wp14:editId="36F0955E">
            <wp:extent cx="6337935" cy="30803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3437" cy="308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D54C" w14:textId="77777777" w:rsidR="003349A2" w:rsidRDefault="003349A2" w:rsidP="00BE45BA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32C2D1ED" w14:textId="77777777" w:rsidR="003349A2" w:rsidRDefault="003349A2" w:rsidP="00BE45BA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76FC3AC0" w14:textId="77777777" w:rsidR="003349A2" w:rsidRDefault="003349A2" w:rsidP="00BE45BA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4566C6CB" w14:textId="77777777" w:rsidR="00A97514" w:rsidRDefault="000F3E04" w:rsidP="00BE45BA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>6.)</w:t>
      </w:r>
    </w:p>
    <w:p w14:paraId="12E53B15" w14:textId="77777777" w:rsidR="00A97514" w:rsidRDefault="00BE45BA" w:rsidP="008B6E83">
      <w:pPr>
        <w:pStyle w:val="DaveTitle"/>
        <w:spacing w:after="120"/>
        <w:rPr>
          <w:rFonts w:asciiTheme="minorBidi" w:hAnsiTheme="minorBidi"/>
          <w:sz w:val="20"/>
          <w:szCs w:val="20"/>
        </w:rPr>
      </w:pPr>
      <w:r w:rsidRPr="00BE45BA"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469EF8EF" wp14:editId="5BC0D518">
            <wp:extent cx="6858000" cy="1233170"/>
            <wp:effectExtent l="0" t="0" r="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463A" w14:textId="77777777" w:rsidR="00A97514" w:rsidRDefault="00A97514" w:rsidP="008B6E83">
      <w:pPr>
        <w:pStyle w:val="DaveTitle"/>
        <w:spacing w:after="120"/>
        <w:rPr>
          <w:rFonts w:asciiTheme="minorBidi" w:hAnsiTheme="minorBidi"/>
          <w:sz w:val="20"/>
          <w:szCs w:val="20"/>
        </w:rPr>
      </w:pPr>
    </w:p>
    <w:p w14:paraId="614B28B6" w14:textId="77777777" w:rsidR="00A97514" w:rsidRDefault="00A97514" w:rsidP="008B6E83">
      <w:pPr>
        <w:pStyle w:val="DaveTitle"/>
        <w:spacing w:after="120"/>
        <w:rPr>
          <w:rFonts w:asciiTheme="minorBidi" w:hAnsiTheme="minorBidi"/>
          <w:sz w:val="20"/>
          <w:szCs w:val="20"/>
        </w:rPr>
      </w:pPr>
    </w:p>
    <w:p w14:paraId="1B65C1E2" w14:textId="77777777" w:rsidR="00BE45BA" w:rsidRDefault="00BE45BA" w:rsidP="008B6E83">
      <w:pPr>
        <w:pStyle w:val="DaveTitle"/>
        <w:spacing w:after="120"/>
        <w:rPr>
          <w:rFonts w:asciiTheme="minorBidi" w:hAnsiTheme="minorBidi"/>
          <w:sz w:val="20"/>
          <w:szCs w:val="20"/>
        </w:rPr>
      </w:pPr>
    </w:p>
    <w:p w14:paraId="29CBC6EE" w14:textId="77777777" w:rsidR="00BE45BA" w:rsidRDefault="00BE45BA" w:rsidP="008B6E83">
      <w:pPr>
        <w:pStyle w:val="DaveTitle"/>
        <w:spacing w:after="120"/>
        <w:rPr>
          <w:rFonts w:asciiTheme="minorBidi" w:hAnsiTheme="minorBidi"/>
          <w:sz w:val="20"/>
          <w:szCs w:val="20"/>
        </w:rPr>
      </w:pPr>
    </w:p>
    <w:p w14:paraId="099B6B69" w14:textId="77777777" w:rsidR="00BE45BA" w:rsidRDefault="00BE45BA" w:rsidP="008B6E83">
      <w:pPr>
        <w:pStyle w:val="DaveTitle"/>
        <w:spacing w:after="120"/>
        <w:rPr>
          <w:rFonts w:asciiTheme="minorBidi" w:hAnsiTheme="minorBidi"/>
          <w:sz w:val="20"/>
          <w:szCs w:val="20"/>
        </w:rPr>
      </w:pPr>
    </w:p>
    <w:p w14:paraId="2A74518B" w14:textId="77777777" w:rsidR="00BE45BA" w:rsidRDefault="00BE45BA" w:rsidP="00BE45BA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4B691664" w14:textId="77777777" w:rsidR="00BE45BA" w:rsidRDefault="00BE45BA" w:rsidP="00BE45BA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>7.)</w:t>
      </w:r>
    </w:p>
    <w:p w14:paraId="198CCC74" w14:textId="77777777" w:rsidR="00BE45BA" w:rsidRDefault="00BE45BA" w:rsidP="00BE45BA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498C349D" w14:textId="77777777" w:rsidR="00A97514" w:rsidRDefault="00A97514" w:rsidP="008B6E83">
      <w:pPr>
        <w:pStyle w:val="DaveTitle"/>
        <w:spacing w:after="120"/>
        <w:rPr>
          <w:rFonts w:asciiTheme="minorBidi" w:hAnsiTheme="minorBidi"/>
          <w:sz w:val="20"/>
          <w:szCs w:val="20"/>
        </w:rPr>
      </w:pPr>
    </w:p>
    <w:p w14:paraId="22CB46E6" w14:textId="77777777" w:rsidR="00A97514" w:rsidRDefault="00761A49" w:rsidP="008B6E83">
      <w:pPr>
        <w:pStyle w:val="DaveTitle"/>
        <w:spacing w:after="120"/>
        <w:rPr>
          <w:rFonts w:asciiTheme="minorBidi" w:hAnsiTheme="minorBidi"/>
          <w:sz w:val="20"/>
          <w:szCs w:val="20"/>
        </w:rPr>
      </w:pPr>
      <w:r w:rsidRPr="00761A49"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0FBBE59E" wp14:editId="3664A774">
            <wp:extent cx="6286500" cy="3898900"/>
            <wp:effectExtent l="0" t="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B38D" w14:textId="77777777" w:rsidR="00761A49" w:rsidRDefault="00761A49" w:rsidP="008B6E83">
      <w:pPr>
        <w:pStyle w:val="DaveTitle"/>
        <w:spacing w:after="120"/>
        <w:rPr>
          <w:rFonts w:asciiTheme="minorBidi" w:hAnsiTheme="minorBidi"/>
          <w:sz w:val="20"/>
          <w:szCs w:val="20"/>
        </w:rPr>
      </w:pPr>
    </w:p>
    <w:p w14:paraId="1DD42BCD" w14:textId="77777777" w:rsidR="00761A49" w:rsidRDefault="00761A49" w:rsidP="00761A49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>8.)</w:t>
      </w:r>
    </w:p>
    <w:p w14:paraId="6FA10972" w14:textId="77777777" w:rsidR="000F5D53" w:rsidRDefault="000F5D53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0FF4608A" w14:textId="77777777" w:rsidR="000F5D53" w:rsidRDefault="00312C25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  <w:r w:rsidRPr="00312C25"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4E78EACD" wp14:editId="0FD49643">
            <wp:extent cx="6858000" cy="1405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6FF7" w14:textId="77777777" w:rsidR="00F953A0" w:rsidRDefault="00F953A0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01421EBE" w14:textId="77777777" w:rsidR="00F953A0" w:rsidRDefault="00F953A0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60A2017D" w14:textId="77777777" w:rsidR="00F953A0" w:rsidRDefault="00F953A0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42200788" w14:textId="77777777" w:rsidR="00F953A0" w:rsidRDefault="00F953A0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61CDB9A8" w14:textId="77777777" w:rsidR="00F953A0" w:rsidRDefault="00F953A0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2C584649" w14:textId="77777777" w:rsidR="00F953A0" w:rsidRDefault="00F953A0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518D39B5" w14:textId="77777777" w:rsidR="00F953A0" w:rsidRDefault="00F953A0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31EBB0C4" w14:textId="77777777" w:rsidR="00F953A0" w:rsidRDefault="00F953A0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39E92B24" w14:textId="77777777" w:rsidR="00F953A0" w:rsidRDefault="00F953A0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2D284701" w14:textId="77777777" w:rsidR="000F5D53" w:rsidRDefault="000F5D53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>9.)</w:t>
      </w:r>
    </w:p>
    <w:p w14:paraId="7D38C607" w14:textId="77777777" w:rsidR="00A97514" w:rsidRDefault="000F5D53" w:rsidP="008B6E83">
      <w:pPr>
        <w:pStyle w:val="DaveTitle"/>
        <w:spacing w:after="120"/>
        <w:rPr>
          <w:rFonts w:asciiTheme="minorBidi" w:hAnsiTheme="minorBidi"/>
          <w:sz w:val="20"/>
          <w:szCs w:val="20"/>
        </w:rPr>
      </w:pPr>
      <w:r w:rsidRPr="000F5D53"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69954F5F" wp14:editId="2012D0D9">
            <wp:extent cx="6858000" cy="5273040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047D" w14:textId="77777777" w:rsidR="00A97514" w:rsidRDefault="00A97514" w:rsidP="008B6E83">
      <w:pPr>
        <w:pStyle w:val="DaveTitle"/>
        <w:spacing w:after="120"/>
        <w:rPr>
          <w:rFonts w:asciiTheme="minorBidi" w:hAnsiTheme="minorBidi"/>
          <w:sz w:val="20"/>
          <w:szCs w:val="20"/>
        </w:rPr>
      </w:pPr>
    </w:p>
    <w:p w14:paraId="7C42F251" w14:textId="77777777" w:rsidR="000F5D53" w:rsidRDefault="000F5D53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2F57157F" w14:textId="77777777" w:rsidR="000F5D53" w:rsidRDefault="000F5D53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3AE07D95" w14:textId="77777777" w:rsidR="000F5D53" w:rsidRDefault="000F5D53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513E8BCE" w14:textId="77777777" w:rsidR="000F5D53" w:rsidRDefault="000F5D53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67862D08" w14:textId="77777777" w:rsidR="000F5D53" w:rsidRDefault="000F5D53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217A8BE3" w14:textId="77777777" w:rsidR="000F5D53" w:rsidRDefault="000F5D53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7555403B" w14:textId="77777777" w:rsidR="000F5D53" w:rsidRDefault="000F5D53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628DFD2F" w14:textId="77777777" w:rsidR="000F5D53" w:rsidRDefault="000F5D53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7C36E7AF" w14:textId="77777777" w:rsidR="000F5D53" w:rsidRDefault="000F5D53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61632F31" w14:textId="77777777" w:rsidR="000F5D53" w:rsidRDefault="000F5D53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35164624" w14:textId="77777777" w:rsidR="000F5D53" w:rsidRDefault="000F5D53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328D96AA" w14:textId="77777777" w:rsidR="000F5D53" w:rsidRDefault="000F5D53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7CD9CB73" w14:textId="77777777" w:rsidR="000F5D53" w:rsidRDefault="000F5D53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4A5EF6DC" w14:textId="77777777" w:rsidR="000F5D53" w:rsidRDefault="000F5D53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383127F8" w14:textId="77777777" w:rsidR="00A97514" w:rsidRDefault="000F5D53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 xml:space="preserve">10.) </w:t>
      </w:r>
    </w:p>
    <w:p w14:paraId="50D72AF6" w14:textId="77777777" w:rsidR="00A97514" w:rsidRDefault="000F5D53" w:rsidP="008B6E83">
      <w:pPr>
        <w:pStyle w:val="DaveTitle"/>
        <w:spacing w:after="120"/>
        <w:rPr>
          <w:rFonts w:asciiTheme="minorBidi" w:hAnsiTheme="minorBidi"/>
          <w:sz w:val="20"/>
          <w:szCs w:val="20"/>
        </w:rPr>
      </w:pPr>
      <w:r w:rsidRPr="000F5D53"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0CE2C670" wp14:editId="72E3739A">
            <wp:extent cx="6858000" cy="4818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FF59" w14:textId="77777777" w:rsidR="000F5D53" w:rsidRDefault="000F5D53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072BED53" w14:textId="77777777" w:rsidR="000F5D53" w:rsidRDefault="000F5D53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</w:p>
    <w:p w14:paraId="3B3C4386" w14:textId="77777777" w:rsidR="00A97514" w:rsidRDefault="000F5D53" w:rsidP="000F5D53">
      <w:pPr>
        <w:pStyle w:val="DaveTitle"/>
        <w:spacing w:after="120"/>
        <w:jc w:val="left"/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 xml:space="preserve">11.) </w:t>
      </w:r>
    </w:p>
    <w:p w14:paraId="0A404EC8" w14:textId="107D2783" w:rsidR="005C63D3" w:rsidRPr="00370BD9" w:rsidRDefault="000F5D53" w:rsidP="00690E41">
      <w:pPr>
        <w:pStyle w:val="DaveTitle"/>
        <w:spacing w:after="120"/>
        <w:rPr>
          <w:rFonts w:asciiTheme="minorBidi" w:hAnsiTheme="minorBidi"/>
          <w:sz w:val="20"/>
          <w:szCs w:val="20"/>
        </w:rPr>
      </w:pPr>
      <w:r w:rsidRPr="000F5D53"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1AD6CEA3" wp14:editId="3DC20813">
            <wp:extent cx="6858000" cy="1406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3D3" w:rsidRPr="00370BD9" w:rsidSect="00B31EBB">
      <w:foot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20C1B2" w14:textId="77777777" w:rsidR="00EC0BF1" w:rsidRDefault="00EC0BF1" w:rsidP="00DD79CC">
      <w:pPr>
        <w:spacing w:after="0" w:line="240" w:lineRule="auto"/>
      </w:pPr>
      <w:r>
        <w:separator/>
      </w:r>
    </w:p>
  </w:endnote>
  <w:endnote w:type="continuationSeparator" w:id="0">
    <w:p w14:paraId="5A4A236D" w14:textId="77777777" w:rsidR="00EC0BF1" w:rsidRDefault="00EC0BF1" w:rsidP="00DD7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27B739" w14:textId="77777777" w:rsidR="00DD79CC" w:rsidRDefault="00DD79CC" w:rsidP="00E244EA">
    <w:pPr>
      <w:pStyle w:val="Footer"/>
    </w:pPr>
    <w:r>
      <w:ptab w:relativeTo="margin" w:alignment="center" w:leader="none"/>
    </w:r>
    <w:r w:rsidR="00E244EA">
      <w:t xml:space="preserve">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4AFEAE" w14:textId="77777777" w:rsidR="00EC0BF1" w:rsidRDefault="00EC0BF1" w:rsidP="00DD79CC">
      <w:pPr>
        <w:spacing w:after="0" w:line="240" w:lineRule="auto"/>
      </w:pPr>
      <w:r>
        <w:separator/>
      </w:r>
    </w:p>
  </w:footnote>
  <w:footnote w:type="continuationSeparator" w:id="0">
    <w:p w14:paraId="74604D84" w14:textId="77777777" w:rsidR="00EC0BF1" w:rsidRDefault="00EC0BF1" w:rsidP="00DD79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9D175C"/>
    <w:multiLevelType w:val="hybridMultilevel"/>
    <w:tmpl w:val="76EE1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A5548C"/>
    <w:multiLevelType w:val="hybridMultilevel"/>
    <w:tmpl w:val="A1967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5F14E6"/>
    <w:multiLevelType w:val="hybridMultilevel"/>
    <w:tmpl w:val="CFF0BE3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152986"/>
    <w:multiLevelType w:val="hybridMultilevel"/>
    <w:tmpl w:val="76EE1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F378C4"/>
    <w:multiLevelType w:val="hybridMultilevel"/>
    <w:tmpl w:val="A1DA9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622F97"/>
    <w:multiLevelType w:val="hybridMultilevel"/>
    <w:tmpl w:val="C81C5FD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34546AB"/>
    <w:multiLevelType w:val="hybridMultilevel"/>
    <w:tmpl w:val="BF522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BC39DB"/>
    <w:multiLevelType w:val="hybridMultilevel"/>
    <w:tmpl w:val="9B4E8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4A63B2"/>
    <w:multiLevelType w:val="hybridMultilevel"/>
    <w:tmpl w:val="E0A49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7"/>
  </w:num>
  <w:num w:numId="7">
    <w:abstractNumId w:val="1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8AB"/>
    <w:rsid w:val="00004BE5"/>
    <w:rsid w:val="000855D0"/>
    <w:rsid w:val="000F3E04"/>
    <w:rsid w:val="000F5D53"/>
    <w:rsid w:val="0011216C"/>
    <w:rsid w:val="001669AC"/>
    <w:rsid w:val="00170B3C"/>
    <w:rsid w:val="00180859"/>
    <w:rsid w:val="001F0162"/>
    <w:rsid w:val="001F235A"/>
    <w:rsid w:val="00204C27"/>
    <w:rsid w:val="00221D1D"/>
    <w:rsid w:val="002D779A"/>
    <w:rsid w:val="00301DC5"/>
    <w:rsid w:val="00312C25"/>
    <w:rsid w:val="003349A2"/>
    <w:rsid w:val="0034247B"/>
    <w:rsid w:val="00370BD9"/>
    <w:rsid w:val="00483382"/>
    <w:rsid w:val="004F36DE"/>
    <w:rsid w:val="00533115"/>
    <w:rsid w:val="0054479A"/>
    <w:rsid w:val="00551326"/>
    <w:rsid w:val="00563DB2"/>
    <w:rsid w:val="005C63D3"/>
    <w:rsid w:val="005D481A"/>
    <w:rsid w:val="00690E41"/>
    <w:rsid w:val="006B3FC6"/>
    <w:rsid w:val="006D6385"/>
    <w:rsid w:val="00713C46"/>
    <w:rsid w:val="007311F1"/>
    <w:rsid w:val="00761A49"/>
    <w:rsid w:val="007E50B7"/>
    <w:rsid w:val="008B6E83"/>
    <w:rsid w:val="008D7D94"/>
    <w:rsid w:val="008E4223"/>
    <w:rsid w:val="009504C5"/>
    <w:rsid w:val="009D1CBC"/>
    <w:rsid w:val="00A32248"/>
    <w:rsid w:val="00A97514"/>
    <w:rsid w:val="00B11B10"/>
    <w:rsid w:val="00B31EBB"/>
    <w:rsid w:val="00B52208"/>
    <w:rsid w:val="00BE45BA"/>
    <w:rsid w:val="00BF0BDE"/>
    <w:rsid w:val="00C53C06"/>
    <w:rsid w:val="00C7758A"/>
    <w:rsid w:val="00CF0E34"/>
    <w:rsid w:val="00D32131"/>
    <w:rsid w:val="00D328AB"/>
    <w:rsid w:val="00D6742E"/>
    <w:rsid w:val="00D73CC6"/>
    <w:rsid w:val="00DD79CC"/>
    <w:rsid w:val="00E0206D"/>
    <w:rsid w:val="00E03A28"/>
    <w:rsid w:val="00E244EA"/>
    <w:rsid w:val="00EC0BF1"/>
    <w:rsid w:val="00EF5ADC"/>
    <w:rsid w:val="00F4254F"/>
    <w:rsid w:val="00F953A0"/>
    <w:rsid w:val="00FA318B"/>
    <w:rsid w:val="00FC2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2BB609"/>
  <w15:chartTrackingRefBased/>
  <w15:docId w15:val="{721A78E1-FBB5-48E1-81BE-3279479FE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3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3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F235A"/>
    <w:pPr>
      <w:ind w:left="720"/>
      <w:contextualSpacing/>
    </w:pPr>
  </w:style>
  <w:style w:type="paragraph" w:customStyle="1" w:styleId="Code">
    <w:name w:val="Code"/>
    <w:basedOn w:val="Normal"/>
    <w:qFormat/>
    <w:rsid w:val="009D1CBC"/>
    <w:pPr>
      <w:spacing w:after="0"/>
      <w:ind w:left="720"/>
    </w:pPr>
    <w:rPr>
      <w:rFonts w:ascii="Courier New" w:hAnsi="Courier New" w:cs="Courier New"/>
    </w:rPr>
  </w:style>
  <w:style w:type="paragraph" w:customStyle="1" w:styleId="DaveTitle">
    <w:name w:val="Dave Title"/>
    <w:basedOn w:val="Normal"/>
    <w:qFormat/>
    <w:rsid w:val="00DD79CC"/>
    <w:pPr>
      <w:jc w:val="center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DD79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79CC"/>
  </w:style>
  <w:style w:type="paragraph" w:styleId="Footer">
    <w:name w:val="footer"/>
    <w:basedOn w:val="Normal"/>
    <w:link w:val="FooterChar"/>
    <w:uiPriority w:val="99"/>
    <w:unhideWhenUsed/>
    <w:rsid w:val="00DD79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79CC"/>
  </w:style>
  <w:style w:type="paragraph" w:customStyle="1" w:styleId="DaveNormal">
    <w:name w:val="Dave Normal"/>
    <w:basedOn w:val="Normal"/>
    <w:qFormat/>
    <w:rsid w:val="00221D1D"/>
    <w:pPr>
      <w:jc w:val="both"/>
    </w:pPr>
  </w:style>
  <w:style w:type="paragraph" w:customStyle="1" w:styleId="Codenoindent">
    <w:name w:val="Code no indent"/>
    <w:basedOn w:val="Code"/>
    <w:qFormat/>
    <w:rsid w:val="001F0162"/>
    <w:pPr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34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Documents\Custom%20Office%20Templates\Dav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A9CE7F-4A30-7740-9FDA-5A340AA4C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C:\Users\David\Documents\Custom Office Templates\Dave.dotx</Template>
  <TotalTime>0</TotalTime>
  <Pages>5</Pages>
  <Words>45</Words>
  <Characters>259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Brown</dc:creator>
  <cp:keywords/>
  <dc:description/>
  <cp:lastModifiedBy>Jonathan Bazan</cp:lastModifiedBy>
  <cp:revision>4</cp:revision>
  <dcterms:created xsi:type="dcterms:W3CDTF">2019-11-18T19:15:00Z</dcterms:created>
  <dcterms:modified xsi:type="dcterms:W3CDTF">2019-11-18T19:17:00Z</dcterms:modified>
</cp:coreProperties>
</file>